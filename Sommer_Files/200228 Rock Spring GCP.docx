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AE633" w14:textId="04B32004" w:rsidR="00F43152" w:rsidRDefault="00D85220" w:rsidP="0009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image </w:t>
      </w:r>
      <w:r w:rsidR="00094595">
        <w:rPr>
          <w:rFonts w:ascii="Times New Roman" w:hAnsi="Times New Roman" w:cs="Times New Roman"/>
          <w:sz w:val="24"/>
          <w:szCs w:val="24"/>
        </w:rPr>
        <w:t>1</w:t>
      </w:r>
      <w:r w:rsidR="00735CF4">
        <w:rPr>
          <w:rFonts w:ascii="Times New Roman" w:hAnsi="Times New Roman" w:cs="Times New Roman"/>
          <w:sz w:val="24"/>
          <w:szCs w:val="24"/>
        </w:rPr>
        <w:t>90729</w:t>
      </w:r>
      <w:r w:rsidR="007B54C0">
        <w:rPr>
          <w:rFonts w:ascii="Times New Roman" w:hAnsi="Times New Roman" w:cs="Times New Roman"/>
          <w:sz w:val="24"/>
          <w:szCs w:val="24"/>
        </w:rPr>
        <w:t xml:space="preserve"> Rock Spring </w:t>
      </w:r>
      <w:r w:rsidR="00E24F12">
        <w:rPr>
          <w:rFonts w:ascii="Times New Roman" w:hAnsi="Times New Roman" w:cs="Times New Roman"/>
          <w:sz w:val="24"/>
          <w:szCs w:val="24"/>
        </w:rPr>
        <w:t xml:space="preserve">150 ft AGL - </w:t>
      </w:r>
      <w:r>
        <w:rPr>
          <w:rFonts w:ascii="Times New Roman" w:hAnsi="Times New Roman" w:cs="Times New Roman"/>
          <w:sz w:val="24"/>
          <w:szCs w:val="24"/>
        </w:rPr>
        <w:t xml:space="preserve">200228 </w:t>
      </w:r>
      <w:bookmarkStart w:id="0" w:name="_GoBack"/>
      <w:bookmarkEnd w:id="0"/>
      <w:r w:rsidR="00E24F12">
        <w:rPr>
          <w:rFonts w:ascii="Times New Roman" w:hAnsi="Times New Roman" w:cs="Times New Roman"/>
          <w:sz w:val="24"/>
          <w:szCs w:val="24"/>
        </w:rPr>
        <w:t>ground control points</w:t>
      </w:r>
    </w:p>
    <w:p w14:paraId="22993164" w14:textId="77777777" w:rsidR="00E24F12" w:rsidRDefault="00E24F12" w:rsidP="00094595">
      <w:pPr>
        <w:rPr>
          <w:rFonts w:ascii="Times New Roman" w:hAnsi="Times New Roman" w:cs="Times New Roman"/>
          <w:sz w:val="24"/>
          <w:szCs w:val="24"/>
        </w:rPr>
      </w:pPr>
    </w:p>
    <w:p w14:paraId="4DD5DF2E" w14:textId="118C38D0" w:rsidR="009066EF" w:rsidRDefault="00C10FA2" w:rsidP="00F206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FA96B9" wp14:editId="4869A4AB">
                <wp:simplePos x="0" y="0"/>
                <wp:positionH relativeFrom="column">
                  <wp:posOffset>2015490</wp:posOffset>
                </wp:positionH>
                <wp:positionV relativeFrom="paragraph">
                  <wp:posOffset>7332345</wp:posOffset>
                </wp:positionV>
                <wp:extent cx="182880" cy="1828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E8237" id="Rectangle 15" o:spid="_x0000_s1026" style="position:absolute;margin-left:158.7pt;margin-top:577.35pt;width:14.4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40E48A" wp14:editId="24D803A7">
                <wp:simplePos x="0" y="0"/>
                <wp:positionH relativeFrom="column">
                  <wp:posOffset>1499235</wp:posOffset>
                </wp:positionH>
                <wp:positionV relativeFrom="paragraph">
                  <wp:posOffset>5295900</wp:posOffset>
                </wp:positionV>
                <wp:extent cx="182880" cy="182880"/>
                <wp:effectExtent l="0" t="0" r="2667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4707E" id="Rectangle 18" o:spid="_x0000_s1026" style="position:absolute;margin-left:118.05pt;margin-top:417pt;width:14.4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287D3E" wp14:editId="20C5B1CF">
                <wp:simplePos x="0" y="0"/>
                <wp:positionH relativeFrom="column">
                  <wp:posOffset>3575685</wp:posOffset>
                </wp:positionH>
                <wp:positionV relativeFrom="paragraph">
                  <wp:posOffset>4219575</wp:posOffset>
                </wp:positionV>
                <wp:extent cx="182880" cy="1828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9533B" id="Rectangle 14" o:spid="_x0000_s1026" style="position:absolute;margin-left:281.55pt;margin-top:332.25pt;width:14.4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ED04E1" wp14:editId="7E9AB258">
                <wp:simplePos x="0" y="0"/>
                <wp:positionH relativeFrom="column">
                  <wp:posOffset>1762125</wp:posOffset>
                </wp:positionH>
                <wp:positionV relativeFrom="paragraph">
                  <wp:posOffset>2133600</wp:posOffset>
                </wp:positionV>
                <wp:extent cx="182880" cy="1828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9A53" id="Rectangle 11" o:spid="_x0000_s1026" style="position:absolute;margin-left:138.75pt;margin-top:168pt;width:14.4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" fillcolor="red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6705C" wp14:editId="4B6C437A">
                <wp:simplePos x="0" y="0"/>
                <wp:positionH relativeFrom="column">
                  <wp:posOffset>2411730</wp:posOffset>
                </wp:positionH>
                <wp:positionV relativeFrom="paragraph">
                  <wp:posOffset>3350895</wp:posOffset>
                </wp:positionV>
                <wp:extent cx="182880" cy="182880"/>
                <wp:effectExtent l="0" t="0" r="2667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9A55B" id="Rectangle 12" o:spid="_x0000_s1026" style="position:absolute;margin-left:189.9pt;margin-top:263.85pt;width:14.4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" fillcolor="red" strokecolor="red" strokeweight="1pt"/>
            </w:pict>
          </mc:Fallback>
        </mc:AlternateContent>
      </w:r>
      <w:r w:rsidR="00E24F1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6CF751" wp14:editId="3A2EEA54">
                <wp:simplePos x="0" y="0"/>
                <wp:positionH relativeFrom="column">
                  <wp:posOffset>691515</wp:posOffset>
                </wp:positionH>
                <wp:positionV relativeFrom="paragraph">
                  <wp:posOffset>1522095</wp:posOffset>
                </wp:positionV>
                <wp:extent cx="182880" cy="182880"/>
                <wp:effectExtent l="0" t="0" r="2667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DEE93" id="Rectangle 10" o:spid="_x0000_s1026" style="position:absolute;margin-left:54.45pt;margin-top:119.85pt;width:14.4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" fillcolor="red" strokecolor="red" strokeweight="1pt"/>
            </w:pict>
          </mc:Fallback>
        </mc:AlternateContent>
      </w:r>
      <w:r w:rsidR="003012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A5AE" wp14:editId="45184233">
            <wp:extent cx="4620816" cy="7715250"/>
            <wp:effectExtent l="0" t="0" r="8890" b="0"/>
            <wp:docPr id="17" name="190729 Rock Spring 25p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90729 Rock Spring 25pc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1474" cy="201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75F1" w14:textId="77777777" w:rsidR="00E24F12" w:rsidRPr="00E24F12" w:rsidRDefault="00E24F12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lastRenderedPageBreak/>
        <w:t>++++++++++++++++++++++++++++++++++++++++++++++++++++++++++++</w:t>
      </w:r>
    </w:p>
    <w:p w14:paraId="64F86CC6" w14:textId="161F7DE6" w:rsidR="00E24F12" w:rsidRDefault="00E24F12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512D9EBF" w14:textId="307E546A" w:rsid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>200228 Brennan</w:t>
      </w:r>
      <w:r>
        <w:rPr>
          <w:rFonts w:ascii="Times New Roman" w:hAnsi="Times New Roman" w:cs="Times New Roman"/>
          <w:sz w:val="24"/>
          <w:szCs w:val="24"/>
        </w:rPr>
        <w:t xml:space="preserve"> - 3 cm precision - </w:t>
      </w:r>
      <w:proofErr w:type="spellStart"/>
      <w:r>
        <w:rPr>
          <w:rFonts w:ascii="Times New Roman" w:hAnsi="Times New Roman" w:cs="Times New Roman"/>
          <w:sz w:val="24"/>
          <w:szCs w:val="24"/>
        </w:rPr>
        <w:t>lat-lon-ele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[m]</w:t>
      </w:r>
    </w:p>
    <w:p w14:paraId="6C34D584" w14:textId="77777777" w:rsid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54621DDC" w14:textId="77777777" w:rsidR="00D85220" w:rsidRP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>A3 north</w:t>
      </w:r>
      <w:r w:rsidRPr="00D85220">
        <w:rPr>
          <w:rFonts w:ascii="Times New Roman" w:hAnsi="Times New Roman" w:cs="Times New Roman"/>
          <w:sz w:val="24"/>
          <w:szCs w:val="24"/>
        </w:rPr>
        <w:tab/>
        <w:t>40.710134839739580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-77.955019166348350</w:t>
      </w:r>
      <w:r w:rsidRPr="00D85220">
        <w:rPr>
          <w:rFonts w:ascii="Times New Roman" w:hAnsi="Times New Roman" w:cs="Times New Roman"/>
          <w:sz w:val="24"/>
          <w:szCs w:val="24"/>
        </w:rPr>
        <w:tab/>
        <w:t>337.8129193484783</w:t>
      </w:r>
    </w:p>
    <w:p w14:paraId="532075E2" w14:textId="77777777" w:rsidR="00D85220" w:rsidRP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 xml:space="preserve">A2-A3   </w:t>
      </w:r>
      <w:r w:rsidRPr="00D85220">
        <w:rPr>
          <w:rFonts w:ascii="Times New Roman" w:hAnsi="Times New Roman" w:cs="Times New Roman"/>
          <w:sz w:val="24"/>
          <w:szCs w:val="24"/>
        </w:rPr>
        <w:tab/>
        <w:t>40.709815901148290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-77.954123185527040</w:t>
      </w:r>
      <w:r w:rsidRPr="00D85220">
        <w:rPr>
          <w:rFonts w:ascii="Times New Roman" w:hAnsi="Times New Roman" w:cs="Times New Roman"/>
          <w:sz w:val="24"/>
          <w:szCs w:val="24"/>
        </w:rPr>
        <w:tab/>
        <w:t>338.2796263080090</w:t>
      </w:r>
    </w:p>
    <w:p w14:paraId="1F574DB3" w14:textId="77777777" w:rsidR="00D85220" w:rsidRP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 xml:space="preserve">A1-A2   </w:t>
      </w:r>
      <w:r w:rsidRPr="00D85220">
        <w:rPr>
          <w:rFonts w:ascii="Times New Roman" w:hAnsi="Times New Roman" w:cs="Times New Roman"/>
          <w:sz w:val="24"/>
          <w:szCs w:val="24"/>
        </w:rPr>
        <w:tab/>
        <w:t>40.709106482766910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-77.953828621976260</w:t>
      </w:r>
      <w:r w:rsidRPr="00D85220">
        <w:rPr>
          <w:rFonts w:ascii="Times New Roman" w:hAnsi="Times New Roman" w:cs="Times New Roman"/>
          <w:sz w:val="24"/>
          <w:szCs w:val="24"/>
        </w:rPr>
        <w:tab/>
        <w:t>338.113319743424</w:t>
      </w:r>
    </w:p>
    <w:p w14:paraId="734C8366" w14:textId="77777777" w:rsidR="00D85220" w:rsidRP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>A1 south</w:t>
      </w:r>
      <w:r w:rsidRPr="00D85220">
        <w:rPr>
          <w:rFonts w:ascii="Times New Roman" w:hAnsi="Times New Roman" w:cs="Times New Roman"/>
          <w:sz w:val="24"/>
          <w:szCs w:val="24"/>
        </w:rPr>
        <w:tab/>
        <w:t>40.708703612814260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-77.952881616390300</w:t>
      </w:r>
      <w:r w:rsidRPr="00D85220">
        <w:rPr>
          <w:rFonts w:ascii="Times New Roman" w:hAnsi="Times New Roman" w:cs="Times New Roman"/>
          <w:sz w:val="24"/>
          <w:szCs w:val="24"/>
        </w:rPr>
        <w:tab/>
        <w:t>337.6167143518105</w:t>
      </w:r>
    </w:p>
    <w:p w14:paraId="5959C2CF" w14:textId="77777777" w:rsidR="00D85220" w:rsidRP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D85220">
        <w:rPr>
          <w:rFonts w:ascii="Times New Roman" w:hAnsi="Times New Roman" w:cs="Times New Roman"/>
          <w:sz w:val="24"/>
          <w:szCs w:val="24"/>
        </w:rPr>
        <w:t>CW north</w:t>
      </w:r>
      <w:r w:rsidRPr="00D85220">
        <w:rPr>
          <w:rFonts w:ascii="Times New Roman" w:hAnsi="Times New Roman" w:cs="Times New Roman"/>
          <w:sz w:val="24"/>
          <w:szCs w:val="24"/>
        </w:rPr>
        <w:tab/>
        <w:t>40.708099658813210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-77.954413132210600</w:t>
      </w:r>
      <w:r w:rsidRPr="00D85220">
        <w:rPr>
          <w:rFonts w:ascii="Times New Roman" w:hAnsi="Times New Roman" w:cs="Times New Roman"/>
          <w:sz w:val="24"/>
          <w:szCs w:val="24"/>
        </w:rPr>
        <w:tab/>
        <w:t>339.1010537752882</w:t>
      </w:r>
    </w:p>
    <w:p w14:paraId="3A312400" w14:textId="6393689F" w:rsid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D85220">
        <w:rPr>
          <w:rFonts w:ascii="Times New Roman" w:hAnsi="Times New Roman" w:cs="Times New Roman"/>
          <w:sz w:val="24"/>
          <w:szCs w:val="24"/>
        </w:rPr>
        <w:t>D  south</w:t>
      </w:r>
      <w:proofErr w:type="gramEnd"/>
      <w:r w:rsidRPr="00D85220">
        <w:rPr>
          <w:rFonts w:ascii="Times New Roman" w:hAnsi="Times New Roman" w:cs="Times New Roman"/>
          <w:sz w:val="24"/>
          <w:szCs w:val="24"/>
        </w:rPr>
        <w:tab/>
        <w:t>40.707060889035030</w:t>
      </w:r>
      <w:r w:rsidRPr="00D85220">
        <w:rPr>
          <w:rFonts w:ascii="Times New Roman" w:hAnsi="Times New Roman" w:cs="Times New Roman"/>
          <w:sz w:val="24"/>
          <w:szCs w:val="24"/>
        </w:rPr>
        <w:tab/>
        <w:t>-77.954052891777240</w:t>
      </w:r>
      <w:r w:rsidRPr="00D85220">
        <w:rPr>
          <w:rFonts w:ascii="Times New Roman" w:hAnsi="Times New Roman" w:cs="Times New Roman"/>
          <w:sz w:val="24"/>
          <w:szCs w:val="24"/>
        </w:rPr>
        <w:tab/>
        <w:t>341.1957845259458</w:t>
      </w:r>
    </w:p>
    <w:p w14:paraId="4813B8D0" w14:textId="77777777" w:rsidR="00D85220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589FDA38" w14:textId="5A1739DD" w:rsidR="00D85220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++++++++++++++++++++++++++++++++++++++++++++++++++++++++++++</w:t>
      </w:r>
    </w:p>
    <w:p w14:paraId="29EC91A7" w14:textId="77777777" w:rsidR="00D85220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2971DA0C" w14:textId="668F4FB4" w:rsidR="00E24F12" w:rsidRDefault="00E24F12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190607 iPhone</w:t>
      </w:r>
      <w:r w:rsidR="00EC18FA">
        <w:rPr>
          <w:rFonts w:ascii="Times New Roman" w:hAnsi="Times New Roman" w:cs="Times New Roman"/>
          <w:sz w:val="24"/>
          <w:szCs w:val="24"/>
        </w:rPr>
        <w:t xml:space="preserve"> - </w:t>
      </w:r>
      <w:r w:rsidR="00EC18FA" w:rsidRPr="00D85220">
        <w:rPr>
          <w:rFonts w:ascii="Times New Roman" w:hAnsi="Times New Roman" w:cs="Times New Roman"/>
          <w:b/>
          <w:sz w:val="24"/>
          <w:szCs w:val="24"/>
        </w:rPr>
        <w:t>approximate</w:t>
      </w:r>
      <w:r w:rsidR="00EC18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18FA">
        <w:rPr>
          <w:rFonts w:ascii="Times New Roman" w:hAnsi="Times New Roman" w:cs="Times New Roman"/>
          <w:sz w:val="24"/>
          <w:szCs w:val="24"/>
        </w:rPr>
        <w:t>lat-lon</w:t>
      </w:r>
      <w:proofErr w:type="spellEnd"/>
    </w:p>
    <w:p w14:paraId="22F188EE" w14:textId="77777777" w:rsidR="00EC18FA" w:rsidRPr="00E24F12" w:rsidRDefault="00EC18FA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584D2620" w14:textId="0414EBA7" w:rsidR="00E24F12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A3 north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40.710129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-77.955052</w:t>
      </w:r>
    </w:p>
    <w:p w14:paraId="31DA5716" w14:textId="0C947F2C" w:rsidR="00E24F12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A2-A3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40.709770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 xml:space="preserve">-77.954098 </w:t>
      </w:r>
    </w:p>
    <w:p w14:paraId="12FB3688" w14:textId="575266BC" w:rsidR="00E24F12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A1-A2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40.709273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-77.953852</w:t>
      </w:r>
    </w:p>
    <w:p w14:paraId="0823AFD2" w14:textId="09C1EEA0" w:rsidR="00E24F12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A1 south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40.708667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-77.952962</w:t>
      </w:r>
    </w:p>
    <w:p w14:paraId="542E69A0" w14:textId="7F739842" w:rsidR="00E24F12" w:rsidRP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CW north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40.708085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-77.954395</w:t>
      </w:r>
    </w:p>
    <w:p w14:paraId="62150AAF" w14:textId="3B0132FF" w:rsidR="00E24F12" w:rsidRDefault="00D85220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D south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>40.707144</w:t>
      </w:r>
      <w:r>
        <w:rPr>
          <w:rFonts w:ascii="Times New Roman" w:hAnsi="Times New Roman" w:cs="Times New Roman"/>
          <w:sz w:val="24"/>
          <w:szCs w:val="24"/>
        </w:rPr>
        <w:tab/>
      </w:r>
      <w:r w:rsidR="00E24F12" w:rsidRPr="00E24F12">
        <w:rPr>
          <w:rFonts w:ascii="Times New Roman" w:hAnsi="Times New Roman" w:cs="Times New Roman"/>
          <w:sz w:val="24"/>
          <w:szCs w:val="24"/>
        </w:rPr>
        <w:t xml:space="preserve">-77.954138   </w:t>
      </w:r>
    </w:p>
    <w:p w14:paraId="19CC2B57" w14:textId="77777777" w:rsidR="00E24F12" w:rsidRDefault="00E24F12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</w:p>
    <w:p w14:paraId="5E99F501" w14:textId="77777777" w:rsidR="00E24F12" w:rsidRPr="00E24F12" w:rsidRDefault="00E24F12" w:rsidP="00D85220">
      <w:pPr>
        <w:tabs>
          <w:tab w:val="left" w:pos="1440"/>
          <w:tab w:val="left" w:pos="3960"/>
          <w:tab w:val="left" w:pos="6480"/>
        </w:tabs>
        <w:rPr>
          <w:rFonts w:ascii="Times New Roman" w:hAnsi="Times New Roman" w:cs="Times New Roman"/>
          <w:sz w:val="24"/>
          <w:szCs w:val="24"/>
        </w:rPr>
      </w:pPr>
      <w:r w:rsidRPr="00E24F12">
        <w:rPr>
          <w:rFonts w:ascii="Times New Roman" w:hAnsi="Times New Roman" w:cs="Times New Roman"/>
          <w:sz w:val="24"/>
          <w:szCs w:val="24"/>
        </w:rPr>
        <w:t>++++++++++++++++++++++++++++++++++++++++++++++++++++++++++++</w:t>
      </w:r>
    </w:p>
    <w:p w14:paraId="53590972" w14:textId="77777777" w:rsidR="00E24F12" w:rsidRPr="00E24F12" w:rsidRDefault="00E24F12" w:rsidP="00E24F12">
      <w:pPr>
        <w:rPr>
          <w:rFonts w:ascii="Times New Roman" w:hAnsi="Times New Roman" w:cs="Times New Roman"/>
          <w:sz w:val="24"/>
          <w:szCs w:val="24"/>
        </w:rPr>
      </w:pPr>
    </w:p>
    <w:p w14:paraId="09495DA3" w14:textId="77777777" w:rsidR="00E24F12" w:rsidRDefault="00E24F12" w:rsidP="00E24F12">
      <w:pPr>
        <w:rPr>
          <w:rFonts w:ascii="Times New Roman" w:hAnsi="Times New Roman" w:cs="Times New Roman"/>
          <w:sz w:val="24"/>
          <w:szCs w:val="24"/>
        </w:rPr>
        <w:sectPr w:rsidR="00E24F12" w:rsidSect="009066E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C805311" w14:textId="77777777" w:rsidR="008E0756" w:rsidRDefault="008E0756" w:rsidP="0050520A">
      <w:pPr>
        <w:rPr>
          <w:rFonts w:ascii="Times New Roman" w:hAnsi="Times New Roman" w:cs="Times New Roman"/>
          <w:sz w:val="24"/>
          <w:szCs w:val="24"/>
        </w:rPr>
      </w:pPr>
    </w:p>
    <w:sectPr w:rsidR="008E0756" w:rsidSect="00190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20C"/>
    <w:rsid w:val="000108AA"/>
    <w:rsid w:val="00035374"/>
    <w:rsid w:val="00094595"/>
    <w:rsid w:val="000F67DC"/>
    <w:rsid w:val="00163DB8"/>
    <w:rsid w:val="00175FBC"/>
    <w:rsid w:val="00190A0B"/>
    <w:rsid w:val="001D68C9"/>
    <w:rsid w:val="00273BA3"/>
    <w:rsid w:val="002A0220"/>
    <w:rsid w:val="003012B4"/>
    <w:rsid w:val="0032754C"/>
    <w:rsid w:val="00352EBF"/>
    <w:rsid w:val="003674DC"/>
    <w:rsid w:val="00400902"/>
    <w:rsid w:val="00403179"/>
    <w:rsid w:val="00437874"/>
    <w:rsid w:val="00450779"/>
    <w:rsid w:val="00457937"/>
    <w:rsid w:val="0046186B"/>
    <w:rsid w:val="00485A9D"/>
    <w:rsid w:val="00496384"/>
    <w:rsid w:val="0050520A"/>
    <w:rsid w:val="0053166D"/>
    <w:rsid w:val="0055129C"/>
    <w:rsid w:val="0057229A"/>
    <w:rsid w:val="005723DB"/>
    <w:rsid w:val="00595BC9"/>
    <w:rsid w:val="005A3E47"/>
    <w:rsid w:val="005A6924"/>
    <w:rsid w:val="005B7105"/>
    <w:rsid w:val="006529E6"/>
    <w:rsid w:val="0067095B"/>
    <w:rsid w:val="006945D4"/>
    <w:rsid w:val="0069707A"/>
    <w:rsid w:val="006B1CC1"/>
    <w:rsid w:val="006C7010"/>
    <w:rsid w:val="00711035"/>
    <w:rsid w:val="00735CF4"/>
    <w:rsid w:val="007564D0"/>
    <w:rsid w:val="007649F8"/>
    <w:rsid w:val="007746DD"/>
    <w:rsid w:val="007B54C0"/>
    <w:rsid w:val="007F0B85"/>
    <w:rsid w:val="00854834"/>
    <w:rsid w:val="0085784D"/>
    <w:rsid w:val="008735D5"/>
    <w:rsid w:val="008E0756"/>
    <w:rsid w:val="009066EF"/>
    <w:rsid w:val="0095139E"/>
    <w:rsid w:val="009803E2"/>
    <w:rsid w:val="009B07D7"/>
    <w:rsid w:val="009D01B4"/>
    <w:rsid w:val="009D0B89"/>
    <w:rsid w:val="00A2266F"/>
    <w:rsid w:val="00A30FA2"/>
    <w:rsid w:val="00A43C2B"/>
    <w:rsid w:val="00A6649F"/>
    <w:rsid w:val="00A747F4"/>
    <w:rsid w:val="00A93B6C"/>
    <w:rsid w:val="00AB25EC"/>
    <w:rsid w:val="00B44216"/>
    <w:rsid w:val="00B66C07"/>
    <w:rsid w:val="00B874BB"/>
    <w:rsid w:val="00BF0B47"/>
    <w:rsid w:val="00C10FA2"/>
    <w:rsid w:val="00C2499E"/>
    <w:rsid w:val="00C63F2F"/>
    <w:rsid w:val="00C7453B"/>
    <w:rsid w:val="00CE120C"/>
    <w:rsid w:val="00CE5DCF"/>
    <w:rsid w:val="00D061D7"/>
    <w:rsid w:val="00D313D1"/>
    <w:rsid w:val="00D85220"/>
    <w:rsid w:val="00DA10D5"/>
    <w:rsid w:val="00DD71BF"/>
    <w:rsid w:val="00E050AB"/>
    <w:rsid w:val="00E077DB"/>
    <w:rsid w:val="00E24F12"/>
    <w:rsid w:val="00E84725"/>
    <w:rsid w:val="00EC18FA"/>
    <w:rsid w:val="00EE0AB9"/>
    <w:rsid w:val="00F038A4"/>
    <w:rsid w:val="00F173B0"/>
    <w:rsid w:val="00F206A9"/>
    <w:rsid w:val="00F4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B798D"/>
  <w15:chartTrackingRefBased/>
  <w15:docId w15:val="{E95EB249-042D-4A4C-B815-C77A5C31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25E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5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81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js1\AppData\Roaming\Microsoft\Templates\LiveContent\15\Managed\Word%20Document%20Bibliography%20Styles\TC102786999%5b%5bfn=Single%20spaced%20(blank)%5d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TC102786999[[fn=Single spaced (blank)]].dotx</Template>
  <TotalTime>17</TotalTime>
  <Pages>3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J Sommer</dc:creator>
  <cp:keywords/>
  <dc:description/>
  <cp:lastModifiedBy>Sommer III, Henry Joseph</cp:lastModifiedBy>
  <cp:revision>6</cp:revision>
  <cp:lastPrinted>2018-12-10T18:18:00Z</cp:lastPrinted>
  <dcterms:created xsi:type="dcterms:W3CDTF">2019-08-30T12:52:00Z</dcterms:created>
  <dcterms:modified xsi:type="dcterms:W3CDTF">2020-04-15T15:29:00Z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